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930" w:type="dxa"/>
        <w:tblLayout w:type="fixed"/>
        <w:tblLook w:val="04A0" w:firstRow="1" w:lastRow="0" w:firstColumn="1" w:lastColumn="0" w:noHBand="0" w:noVBand="1"/>
      </w:tblPr>
      <w:tblGrid>
        <w:gridCol w:w="1696"/>
        <w:gridCol w:w="142"/>
        <w:gridCol w:w="142"/>
        <w:gridCol w:w="142"/>
        <w:gridCol w:w="167"/>
        <w:gridCol w:w="116"/>
        <w:gridCol w:w="425"/>
        <w:gridCol w:w="284"/>
        <w:gridCol w:w="1134"/>
        <w:gridCol w:w="567"/>
        <w:gridCol w:w="567"/>
        <w:gridCol w:w="425"/>
        <w:gridCol w:w="1134"/>
        <w:gridCol w:w="284"/>
        <w:gridCol w:w="141"/>
        <w:gridCol w:w="284"/>
        <w:gridCol w:w="2268"/>
        <w:gridCol w:w="12"/>
      </w:tblGrid>
      <w:tr w:rsidR="00A4682B" w:rsidRPr="00A4682B" w:rsidTr="00CC560C">
        <w:trPr>
          <w:trHeight w:val="1703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62A3FF8C" wp14:editId="488F8124">
                  <wp:extent cx="899033" cy="101841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682B" w:rsidRPr="00A4682B" w:rsidTr="00CC560C">
        <w:trPr>
          <w:trHeight w:val="365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МИНОБРНАУКИ РОССИИ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A4682B">
              <w:rPr>
                <w:rFonts w:cs="Times New Roman"/>
                <w:b/>
                <w:bCs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A4682B" w:rsidRPr="00A4682B" w:rsidTr="00CC560C">
        <w:trPr>
          <w:trHeight w:val="421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A4682B">
              <w:rPr>
                <w:rFonts w:cs="Times New Roman"/>
                <w:b/>
                <w:bCs/>
                <w:sz w:val="24"/>
                <w:szCs w:val="24"/>
              </w:rPr>
              <w:t>РТУ МИРЭА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A4682B" w:rsidRPr="00A4682B" w:rsidTr="00CC560C">
        <w:trPr>
          <w:trHeight w:val="1949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4682B" w:rsidRPr="00F249C1" w:rsidRDefault="00A4682B" w:rsidP="00CC560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249C1">
              <w:rPr>
                <w:rFonts w:cs="Times New Roman"/>
                <w:b/>
                <w:bCs/>
                <w:szCs w:val="28"/>
              </w:rPr>
              <w:t>КУРСОВОЙ ПРОЕКТ (РАБОТА)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по дисциплине</w:t>
            </w:r>
          </w:p>
        </w:tc>
      </w:tr>
      <w:tr w:rsidR="00A4682B" w:rsidRPr="00A4682B" w:rsidTr="00CC560C">
        <w:trPr>
          <w:trHeight w:val="550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F249C1" w:rsidRDefault="00653C8E" w:rsidP="00A4682B">
            <w:pPr>
              <w:jc w:val="center"/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"Дисциплина"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«Дисциплина»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A4682B" w:rsidRPr="00A4682B" w:rsidTr="00CC560C">
        <w:trPr>
          <w:trHeight w:val="416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 xml:space="preserve">Тема курсового проекта (работы) </w: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"Тема_работы" </w:instrTex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«Тема_работы»</w: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Студент группы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682B" w:rsidRPr="00A4682B" w:rsidRDefault="000B3B9C" w:rsidP="00CC560C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highlight w:val="yellow"/>
              </w:rPr>
              <w:t>Болдинов Алексей Валерьевич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t xml:space="preserve">, </w:t>
            </w:r>
            <w:r>
              <w:rPr>
                <w:rFonts w:cs="Times New Roman"/>
                <w:sz w:val="24"/>
                <w:szCs w:val="24"/>
              </w:rPr>
              <w:t>ЭФМО-02-24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(подпись студента)</w:t>
            </w: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Руководитель курсового проекта (работы)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682B" w:rsidRPr="00A4682B" w:rsidRDefault="000B3B9C" w:rsidP="00CC560C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  <w:highlight w:val="yellow"/>
              </w:rPr>
              <w:t>Макиевский</w:t>
            </w:r>
            <w:proofErr w:type="spellEnd"/>
            <w:r>
              <w:rPr>
                <w:rFonts w:cs="Times New Roman"/>
                <w:sz w:val="24"/>
                <w:szCs w:val="24"/>
                <w:highlight w:val="yellow"/>
              </w:rPr>
              <w:t xml:space="preserve"> Станислав Евгеньевич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t xml:space="preserve">, 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instrText xml:space="preserve"> MERGEFIELD "должность" </w:instrTex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«должность»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t xml:space="preserve">, 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instrText xml:space="preserve"> MERGEFIELD "звание" </w:instrTex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«звание»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t xml:space="preserve">, 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instrText xml:space="preserve"> MERGEFIELD "ученая_степень" </w:instrTex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«ученая_степень»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(Ф.И.О., должность, звание, ученая степень)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(подпись руководителя)</w:t>
            </w:r>
          </w:p>
        </w:tc>
      </w:tr>
      <w:tr w:rsidR="00CC560C" w:rsidRPr="00A4682B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 xml:space="preserve">Курсовой проект (работа) </w:t>
            </w:r>
            <w:r w:rsidRPr="00A4682B">
              <w:rPr>
                <w:rFonts w:cs="Times New Roman"/>
                <w:sz w:val="24"/>
                <w:szCs w:val="24"/>
              </w:rPr>
              <w:lastRenderedPageBreak/>
              <w:t>представлен(а)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653C8E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«Дат</w:t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lastRenderedPageBreak/>
              <w:t>а2»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lastRenderedPageBreak/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653C8E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«Месяц2»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0B3B9C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t>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C560C" w:rsidRPr="00A4682B" w:rsidTr="00CC560C">
        <w:trPr>
          <w:gridAfter w:val="1"/>
          <w:wAfter w:w="12" w:type="dxa"/>
          <w:trHeight w:val="721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Допущен(а)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653C8E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«Дата2»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653C8E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«Месяц2»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0B3B9C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t>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C560C" w:rsidRPr="00A4682B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C560C" w:rsidRPr="00A4682B" w:rsidRDefault="00CC560C" w:rsidP="00CC560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08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C560C" w:rsidRPr="00A4682B" w:rsidRDefault="00CC560C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Получена оценка: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Подпись преподавателя: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  <w:trHeight w:val="488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Комментарий по работе: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:rsidR="00CC560C" w:rsidRDefault="00CC560C" w:rsidP="00A4682B">
      <w:pPr>
        <w:rPr>
          <w:rFonts w:cs="Times New Roman"/>
          <w:sz w:val="24"/>
          <w:szCs w:val="24"/>
        </w:rPr>
      </w:pPr>
    </w:p>
    <w:tbl>
      <w:tblPr>
        <w:tblStyle w:val="a3"/>
        <w:tblW w:w="9930" w:type="dxa"/>
        <w:tblLayout w:type="fixed"/>
        <w:tblLook w:val="04A0" w:firstRow="1" w:lastRow="0" w:firstColumn="1" w:lastColumn="0" w:noHBand="0" w:noVBand="1"/>
      </w:tblPr>
      <w:tblGrid>
        <w:gridCol w:w="1980"/>
        <w:gridCol w:w="288"/>
        <w:gridCol w:w="284"/>
        <w:gridCol w:w="844"/>
        <w:gridCol w:w="1567"/>
        <w:gridCol w:w="707"/>
        <w:gridCol w:w="418"/>
        <w:gridCol w:w="8"/>
        <w:gridCol w:w="283"/>
        <w:gridCol w:w="567"/>
        <w:gridCol w:w="992"/>
        <w:gridCol w:w="133"/>
        <w:gridCol w:w="293"/>
        <w:gridCol w:w="567"/>
        <w:gridCol w:w="567"/>
        <w:gridCol w:w="420"/>
        <w:gridCol w:w="12"/>
      </w:tblGrid>
      <w:tr w:rsidR="00CC560C" w:rsidRPr="00A4682B" w:rsidTr="006E3838">
        <w:trPr>
          <w:trHeight w:val="1703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60C" w:rsidRPr="00A4682B" w:rsidRDefault="00CC560C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br w:type="page"/>
            </w:r>
            <w:r w:rsidRPr="00A4682B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322BB367" wp14:editId="518E57AD">
                  <wp:extent cx="899033" cy="1018413"/>
                  <wp:effectExtent l="0" t="0" r="0" b="0"/>
                  <wp:docPr id="1808469433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60C" w:rsidRPr="00A4682B" w:rsidTr="006E3838">
        <w:trPr>
          <w:trHeight w:val="36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60C" w:rsidRPr="00A4682B" w:rsidRDefault="00CC560C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МИНОБРНАУКИ РОССИИ</w:t>
            </w:r>
          </w:p>
        </w:tc>
      </w:tr>
      <w:tr w:rsidR="00CC560C" w:rsidRPr="00A4682B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60C" w:rsidRPr="00A4682B" w:rsidRDefault="00CC560C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CC560C" w:rsidRPr="00A4682B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60C" w:rsidRPr="00A4682B" w:rsidRDefault="00CC560C" w:rsidP="00975C6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A4682B">
              <w:rPr>
                <w:rFonts w:cs="Times New Roman"/>
                <w:b/>
                <w:bCs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CC560C" w:rsidRPr="00A4682B" w:rsidTr="006E3838">
        <w:trPr>
          <w:trHeight w:val="421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60C" w:rsidRPr="00A4682B" w:rsidRDefault="00CC560C" w:rsidP="00975C6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A4682B">
              <w:rPr>
                <w:rFonts w:cs="Times New Roman"/>
                <w:b/>
                <w:bCs/>
                <w:sz w:val="24"/>
                <w:szCs w:val="24"/>
              </w:rPr>
              <w:t>РТУ МИРЭА</w:t>
            </w:r>
          </w:p>
        </w:tc>
      </w:tr>
      <w:tr w:rsidR="00CC560C" w:rsidRPr="00A4682B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60C" w:rsidRPr="00A4682B" w:rsidRDefault="00CC560C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CC560C" w:rsidRPr="00A4682B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60C" w:rsidRPr="00A4682B" w:rsidRDefault="00CC560C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CC560C" w:rsidRPr="00A4682B" w:rsidTr="006E3838">
        <w:tc>
          <w:tcPr>
            <w:tcW w:w="496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60C" w:rsidRPr="00A4682B" w:rsidRDefault="00CC560C" w:rsidP="00975C6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60C" w:rsidRPr="00A4682B" w:rsidRDefault="00CC560C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Утверждаю</w:t>
            </w:r>
          </w:p>
        </w:tc>
      </w:tr>
      <w:tr w:rsidR="00CC560C" w:rsidRPr="00A4682B" w:rsidTr="006E3838">
        <w:tc>
          <w:tcPr>
            <w:tcW w:w="33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60C" w:rsidRPr="00A4682B" w:rsidRDefault="00CC560C" w:rsidP="00975C6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34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60C" w:rsidRDefault="00CC560C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Заведующий кафедрой индустриального программирования</w:t>
            </w:r>
          </w:p>
        </w:tc>
      </w:tr>
      <w:tr w:rsidR="00F249C1" w:rsidRPr="00A4682B" w:rsidTr="006E3838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A4682B" w:rsidRDefault="00F249C1" w:rsidP="00975C6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249C1" w:rsidRDefault="00F249C1" w:rsidP="00975C6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Default="00F249C1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А.В. Юдин</w:t>
            </w:r>
          </w:p>
        </w:tc>
      </w:tr>
      <w:tr w:rsidR="00F249C1" w:rsidRPr="00A4682B" w:rsidTr="006E3838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A4682B" w:rsidRDefault="00F249C1" w:rsidP="00975C6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8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249C1" w:rsidRDefault="00F249C1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(подпись)</w:t>
            </w: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Default="00F249C1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(Ф.И.О)</w:t>
            </w:r>
          </w:p>
        </w:tc>
      </w:tr>
      <w:tr w:rsidR="00CC560C" w:rsidRPr="00A4682B" w:rsidTr="006E3838">
        <w:trPr>
          <w:trHeight w:val="67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C560C" w:rsidRPr="00F249C1" w:rsidRDefault="00F249C1" w:rsidP="00975C63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F249C1">
              <w:rPr>
                <w:rFonts w:cs="Times New Roman"/>
                <w:b/>
                <w:bCs/>
                <w:szCs w:val="28"/>
              </w:rPr>
              <w:t>ЗАДАНИЕ</w:t>
            </w:r>
          </w:p>
          <w:p w:rsidR="00F249C1" w:rsidRPr="00F249C1" w:rsidRDefault="00F249C1" w:rsidP="00975C6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249C1">
              <w:rPr>
                <w:rFonts w:cs="Times New Roman"/>
                <w:b/>
                <w:bCs/>
                <w:szCs w:val="28"/>
              </w:rPr>
              <w:t>на выполнение курсового проекта (работы)</w:t>
            </w:r>
          </w:p>
        </w:tc>
      </w:tr>
      <w:tr w:rsidR="00CC560C" w:rsidRPr="00A4682B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60C" w:rsidRPr="00A4682B" w:rsidRDefault="00CC560C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по дисциплине</w:t>
            </w:r>
          </w:p>
        </w:tc>
      </w:tr>
      <w:tr w:rsidR="00CC560C" w:rsidRPr="00A4682B" w:rsidTr="006E3838">
        <w:trPr>
          <w:trHeight w:val="550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60C" w:rsidRPr="00F249C1" w:rsidRDefault="00653C8E" w:rsidP="00975C63">
            <w:pPr>
              <w:jc w:val="center"/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"Дисциплина"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«Дисциплина»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CC560C" w:rsidRPr="00A4682B" w:rsidTr="006E3838">
        <w:trPr>
          <w:trHeight w:val="416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60C" w:rsidRPr="00A4682B" w:rsidRDefault="00CC560C" w:rsidP="00975C63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 xml:space="preserve">Тема курсового проекта (работы) </w: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"Тема_работы" </w:instrTex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«Тема_работы»</w: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F249C1" w:rsidRPr="00A4682B" w:rsidTr="00653C8E">
        <w:trPr>
          <w:gridAfter w:val="1"/>
          <w:wAfter w:w="12" w:type="dxa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A4682B" w:rsidRDefault="00F249C1" w:rsidP="00975C63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Студент группы</w:t>
            </w:r>
          </w:p>
        </w:tc>
        <w:tc>
          <w:tcPr>
            <w:tcW w:w="496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249C1" w:rsidRPr="00A4682B" w:rsidRDefault="00653C8E" w:rsidP="00F249C1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</w:rPr>
              <w:instrText xml:space="preserve"> MERGEFIELD "Фамилия" </w:instrTex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«Фамилия»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</w:rPr>
              <w:instrText xml:space="preserve"> MERGEFIELD "Имя" </w:instrTex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«Имя»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</w:rPr>
              <w:instrText xml:space="preserve"> MERGEFIELD "Отчество" </w:instrTex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«Отчество»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A4682B" w:rsidRDefault="00F249C1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Группа</w:t>
            </w:r>
          </w:p>
        </w:tc>
        <w:tc>
          <w:tcPr>
            <w:tcW w:w="19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249C1" w:rsidRPr="00F249C1" w:rsidRDefault="00653C8E" w:rsidP="00F249C1">
            <w:pPr>
              <w:jc w:val="center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</w:rPr>
              <w:instrText xml:space="preserve"> MERGEFIELD "Группа" </w:instrTex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«Группа»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</w:p>
        </w:tc>
      </w:tr>
      <w:tr w:rsidR="00F249C1" w:rsidRPr="00A4682B" w:rsidTr="006E383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A4682B" w:rsidRDefault="00F249C1" w:rsidP="00F249C1">
            <w:pPr>
              <w:rPr>
                <w:rFonts w:cs="Times New Roman"/>
                <w:sz w:val="24"/>
                <w:szCs w:val="24"/>
              </w:rPr>
            </w:pPr>
            <w:r w:rsidRPr="006E3838">
              <w:rPr>
                <w:rFonts w:cs="Times New Roman"/>
                <w:b/>
                <w:bCs/>
                <w:sz w:val="24"/>
                <w:szCs w:val="24"/>
              </w:rPr>
              <w:t>Исходные данные</w:t>
            </w:r>
            <w:r>
              <w:rPr>
                <w:rFonts w:cs="Times New Roman"/>
                <w:sz w:val="24"/>
                <w:szCs w:val="24"/>
              </w:rPr>
              <w:t xml:space="preserve">: </w: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"Исходные_данные" </w:instrTex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«Исходные_данные»</w: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F249C1" w:rsidRPr="00A4682B" w:rsidTr="006E383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6E3838" w:rsidRDefault="00F249C1" w:rsidP="00F249C1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6E3838">
              <w:rPr>
                <w:rFonts w:cs="Times New Roman"/>
                <w:b/>
                <w:bCs/>
                <w:sz w:val="24"/>
                <w:szCs w:val="24"/>
              </w:rPr>
              <w:t>Перечень вопросов, подлежащих разработке, и обязательного материала:</w:t>
            </w:r>
          </w:p>
        </w:tc>
      </w:tr>
      <w:tr w:rsidR="00F249C1" w:rsidRPr="00A4682B" w:rsidTr="006E383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6E3838" w:rsidRDefault="00653C8E" w:rsidP="00F249C1">
            <w:pPr>
              <w:pStyle w:val="a4"/>
              <w:numPr>
                <w:ilvl w:val="0"/>
                <w:numId w:val="1"/>
              </w:numPr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"Вопрос_1"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«Вопрос_1»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F249C1" w:rsidRPr="00A4682B" w:rsidTr="006E383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6E3838" w:rsidRDefault="00653C8E" w:rsidP="00F249C1">
            <w:pPr>
              <w:pStyle w:val="a4"/>
              <w:numPr>
                <w:ilvl w:val="0"/>
                <w:numId w:val="1"/>
              </w:numPr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"Вопрос_2"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«Вопрос_2»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F249C1" w:rsidRPr="00A4682B" w:rsidTr="00653C8E">
        <w:trPr>
          <w:gridAfter w:val="1"/>
          <w:wAfter w:w="12" w:type="dxa"/>
          <w:trHeight w:val="183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6E3838" w:rsidRDefault="00653C8E" w:rsidP="00F249C1">
            <w:pPr>
              <w:pStyle w:val="a4"/>
              <w:numPr>
                <w:ilvl w:val="0"/>
                <w:numId w:val="1"/>
              </w:numPr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"Вопрос_3"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«Вопрос_3»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6E3838" w:rsidRPr="00A4682B" w:rsidTr="006E3838">
        <w:trPr>
          <w:gridAfter w:val="1"/>
          <w:wAfter w:w="12" w:type="dxa"/>
          <w:trHeight w:val="1507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6E3838" w:rsidRDefault="00F249C1" w:rsidP="00F249C1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6E3838">
              <w:rPr>
                <w:rFonts w:cs="Times New Roman"/>
                <w:b/>
                <w:bCs/>
                <w:sz w:val="24"/>
                <w:szCs w:val="24"/>
              </w:rPr>
              <w:t>Срок представления к защите курсового проекта (работы)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F249C1" w:rsidRDefault="00F249C1" w:rsidP="00F249C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F249C1" w:rsidRDefault="006E3838" w:rsidP="006E3838">
            <w:pPr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 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6E3838" w:rsidRDefault="00653C8E" w:rsidP="006E3838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«Дата2»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F249C1" w:rsidRDefault="006E3838" w:rsidP="00F249C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F249C1" w:rsidRDefault="00653C8E" w:rsidP="00F249C1">
            <w:pPr>
              <w:jc w:val="center"/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«Месяц2»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F249C1" w:rsidRDefault="00F249C1" w:rsidP="00F249C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F249C1" w:rsidRDefault="00653C8E" w:rsidP="00F249C1">
            <w:pPr>
              <w:jc w:val="center"/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"Год2"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«Год2»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9C1" w:rsidRPr="00F249C1" w:rsidRDefault="00F249C1" w:rsidP="00F249C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г.</w:t>
            </w:r>
          </w:p>
        </w:tc>
      </w:tr>
      <w:tr w:rsidR="006E3838" w:rsidRPr="00A4682B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6E3838" w:rsidRDefault="006E3838" w:rsidP="00F249C1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6E3838">
              <w:rPr>
                <w:rFonts w:cs="Times New Roman"/>
                <w:b/>
                <w:bCs/>
                <w:sz w:val="24"/>
                <w:szCs w:val="24"/>
              </w:rPr>
              <w:t>Задание на курсов</w:t>
            </w:r>
            <w:r>
              <w:rPr>
                <w:rFonts w:cs="Times New Roman"/>
                <w:b/>
                <w:bCs/>
                <w:sz w:val="24"/>
                <w:szCs w:val="24"/>
              </w:rPr>
              <w:t>ой проект (работу) выдал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E3838" w:rsidRPr="00F249C1" w:rsidRDefault="006E3838" w:rsidP="006E3838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E3838" w:rsidRDefault="006E3838" w:rsidP="006E3838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E3838" w:rsidRPr="006E3838" w:rsidRDefault="006E3838" w:rsidP="006E3838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E3838" w:rsidRDefault="00653C8E" w:rsidP="006E383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</w:rPr>
              <w:instrText xml:space="preserve"> MERGEFIELD "Фамилия1" </w:instrTex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«Фамилия1»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</w:rPr>
              <w:instrText xml:space="preserve"> MERGEFIELD "Имя1" </w:instrTex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«Имя1»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</w:rPr>
              <w:instrText xml:space="preserve"> MERGEFIELD "Отчество1" </w:instrTex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«Отчество1»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</w:p>
        </w:tc>
      </w:tr>
      <w:tr w:rsidR="006E3838" w:rsidRPr="00A4682B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6E3838" w:rsidRDefault="006E3838" w:rsidP="006E3838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E3838" w:rsidP="006E3838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E3838" w:rsidRDefault="006E3838" w:rsidP="006E383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(подпись руководителя)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6E3838" w:rsidRDefault="006E3838" w:rsidP="006E3838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E3838" w:rsidRDefault="006E3838" w:rsidP="006E383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(Ф.И.О. руководителя)</w:t>
            </w:r>
          </w:p>
        </w:tc>
      </w:tr>
      <w:tr w:rsidR="006E3838" w:rsidRPr="00F249C1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6E3838" w:rsidRDefault="006E3838" w:rsidP="00975C63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E3838" w:rsidP="00975C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E3838" w:rsidP="00975C63">
            <w:pPr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6E3838" w:rsidRDefault="00653C8E" w:rsidP="00975C63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"Дата1"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«Дата1»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E3838" w:rsidP="00975C6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53C8E" w:rsidP="00975C63">
            <w:pPr>
              <w:jc w:val="center"/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"Месяц1"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«Месяц1»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E3838" w:rsidP="00975C6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53C8E" w:rsidP="00975C63">
            <w:pPr>
              <w:jc w:val="center"/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"Год1"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«Год1»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E3838" w:rsidP="00975C6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г.</w:t>
            </w:r>
          </w:p>
        </w:tc>
      </w:tr>
      <w:tr w:rsidR="006E3838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6E3838" w:rsidRDefault="006E3838" w:rsidP="00975C63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6E3838">
              <w:rPr>
                <w:rFonts w:cs="Times New Roman"/>
                <w:b/>
                <w:bCs/>
                <w:sz w:val="24"/>
                <w:szCs w:val="24"/>
              </w:rPr>
              <w:lastRenderedPageBreak/>
              <w:t>Задание на курсов</w:t>
            </w:r>
            <w:r>
              <w:rPr>
                <w:rFonts w:cs="Times New Roman"/>
                <w:b/>
                <w:bCs/>
                <w:sz w:val="24"/>
                <w:szCs w:val="24"/>
              </w:rPr>
              <w:t>ой проект (работу) получил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E3838" w:rsidRPr="00F249C1" w:rsidRDefault="006E3838" w:rsidP="00975C6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E3838" w:rsidRDefault="006E3838" w:rsidP="00975C6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E3838" w:rsidRPr="006E3838" w:rsidRDefault="006E3838" w:rsidP="00975C63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E3838" w:rsidRDefault="00653C8E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</w:rPr>
              <w:instrText xml:space="preserve"> MERGEFIELD "Фамилия" </w:instrTex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«Фамилия»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</w:rPr>
              <w:instrText xml:space="preserve"> MERGEFIELD "Имя" </w:instrTex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«Имя»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</w:rPr>
              <w:instrText xml:space="preserve"> MERGEFIELD "Отчество" </w:instrTex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«Отчество»</w:t>
            </w:r>
            <w:r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</w:p>
        </w:tc>
      </w:tr>
      <w:tr w:rsidR="006E3838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6E3838" w:rsidRDefault="006E3838" w:rsidP="00975C6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E3838" w:rsidP="00975C6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E3838" w:rsidRDefault="006E3838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(подпись обучающегося)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6E3838" w:rsidRDefault="006E3838" w:rsidP="00975C63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E3838" w:rsidRDefault="006E3838" w:rsidP="00975C63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(Ф.И.О. обучающегося)</w:t>
            </w:r>
          </w:p>
        </w:tc>
      </w:tr>
      <w:tr w:rsidR="006E3838" w:rsidRPr="00F249C1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6E3838" w:rsidRDefault="006E3838" w:rsidP="00975C63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E3838" w:rsidP="00975C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E3838" w:rsidP="00975C63">
            <w:pPr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6E3838" w:rsidRDefault="00653C8E" w:rsidP="00975C63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"Дата1"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«Дата1»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E3838" w:rsidP="00975C6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53C8E" w:rsidP="00975C63">
            <w:pPr>
              <w:jc w:val="center"/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"Месяц1"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«Месяц1»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E3838" w:rsidP="00975C6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6E3838" w:rsidRDefault="00653C8E" w:rsidP="00975C63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"Год1"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«Год1»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3838" w:rsidRPr="00F249C1" w:rsidRDefault="006E3838" w:rsidP="00975C6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г.</w:t>
            </w:r>
          </w:p>
        </w:tc>
      </w:tr>
    </w:tbl>
    <w:p w:rsidR="003C5F7C" w:rsidRDefault="003C5F7C" w:rsidP="006E3838">
      <w:pPr>
        <w:rPr>
          <w:rFonts w:cs="Times New Roman"/>
          <w:sz w:val="24"/>
          <w:szCs w:val="24"/>
        </w:rPr>
      </w:pPr>
    </w:p>
    <w:p w:rsidR="003C5F7C" w:rsidRDefault="003C5F7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2126"/>
        <w:gridCol w:w="283"/>
        <w:gridCol w:w="4813"/>
      </w:tblGrid>
      <w:tr w:rsidR="003C5F7C" w:rsidTr="003C5F7C">
        <w:tc>
          <w:tcPr>
            <w:tcW w:w="9911" w:type="dxa"/>
            <w:gridSpan w:val="5"/>
            <w:vAlign w:val="center"/>
          </w:tcPr>
          <w:p w:rsidR="003C5F7C" w:rsidRPr="00EC6464" w:rsidRDefault="003C5F7C" w:rsidP="003C5F7C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EC6464">
              <w:rPr>
                <w:rFonts w:cs="Times New Roman"/>
                <w:b/>
                <w:bCs/>
                <w:szCs w:val="28"/>
              </w:rPr>
              <w:lastRenderedPageBreak/>
              <w:t>Отзыв на курсовой проект (работу)</w:t>
            </w:r>
          </w:p>
        </w:tc>
      </w:tr>
      <w:tr w:rsidR="003C5F7C" w:rsidTr="003C5F7C">
        <w:tc>
          <w:tcPr>
            <w:tcW w:w="9911" w:type="dxa"/>
            <w:gridSpan w:val="5"/>
            <w:vAlign w:val="center"/>
          </w:tcPr>
          <w:p w:rsidR="003C5F7C" w:rsidRPr="003C5F7C" w:rsidRDefault="003C5F7C" w:rsidP="003C5F7C">
            <w:pPr>
              <w:jc w:val="center"/>
              <w:rPr>
                <w:rFonts w:cs="Times New Roman"/>
                <w:szCs w:val="28"/>
              </w:rPr>
            </w:pPr>
            <w:r w:rsidRPr="003C5F7C">
              <w:rPr>
                <w:rFonts w:cs="Times New Roman"/>
                <w:szCs w:val="28"/>
              </w:rPr>
              <w:t>по дисциплине</w:t>
            </w:r>
          </w:p>
        </w:tc>
      </w:tr>
      <w:tr w:rsidR="003C5F7C" w:rsidTr="003C5F7C">
        <w:tc>
          <w:tcPr>
            <w:tcW w:w="9911" w:type="dxa"/>
            <w:gridSpan w:val="5"/>
            <w:vAlign w:val="bottom"/>
          </w:tcPr>
          <w:p w:rsidR="003C5F7C" w:rsidRDefault="003C5F7C" w:rsidP="003C5F7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5F7C">
              <w:rPr>
                <w:rFonts w:cs="Times New Roman"/>
                <w:sz w:val="24"/>
                <w:szCs w:val="24"/>
                <w:highlight w:val="yellow"/>
              </w:rPr>
              <w:t>Дисциплина</w:t>
            </w:r>
          </w:p>
        </w:tc>
      </w:tr>
      <w:tr w:rsidR="003C5F7C" w:rsidTr="003C5F7C">
        <w:tc>
          <w:tcPr>
            <w:tcW w:w="1696" w:type="dxa"/>
            <w:vAlign w:val="center"/>
          </w:tcPr>
          <w:p w:rsidR="003C5F7C" w:rsidRDefault="003C5F7C" w:rsidP="003C5F7C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Студент:</w:t>
            </w:r>
          </w:p>
        </w:tc>
        <w:tc>
          <w:tcPr>
            <w:tcW w:w="8215" w:type="dxa"/>
            <w:gridSpan w:val="4"/>
            <w:vAlign w:val="bottom"/>
          </w:tcPr>
          <w:p w:rsidR="003C5F7C" w:rsidRDefault="000B3B9C" w:rsidP="003C5F7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Болдинов Алексей Валерьевич</w:t>
            </w:r>
          </w:p>
        </w:tc>
      </w:tr>
      <w:tr w:rsidR="003C5F7C" w:rsidTr="003C5F7C">
        <w:tc>
          <w:tcPr>
            <w:tcW w:w="1696" w:type="dxa"/>
            <w:vAlign w:val="center"/>
          </w:tcPr>
          <w:p w:rsidR="003C5F7C" w:rsidRDefault="003C5F7C" w:rsidP="003C5F7C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Группа:</w:t>
            </w:r>
          </w:p>
        </w:tc>
        <w:tc>
          <w:tcPr>
            <w:tcW w:w="8215" w:type="dxa"/>
            <w:gridSpan w:val="4"/>
            <w:vAlign w:val="bottom"/>
          </w:tcPr>
          <w:p w:rsidR="003C5F7C" w:rsidRDefault="000B3B9C" w:rsidP="003C5F7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ЭФМО-02-24</w:t>
            </w:r>
          </w:p>
        </w:tc>
      </w:tr>
      <w:tr w:rsidR="003C5F7C" w:rsidTr="003C5F7C">
        <w:tc>
          <w:tcPr>
            <w:tcW w:w="1696" w:type="dxa"/>
            <w:vAlign w:val="center"/>
          </w:tcPr>
          <w:p w:rsidR="003C5F7C" w:rsidRDefault="003C5F7C" w:rsidP="003C5F7C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Тема работы:</w:t>
            </w:r>
          </w:p>
        </w:tc>
        <w:tc>
          <w:tcPr>
            <w:tcW w:w="8215" w:type="dxa"/>
            <w:gridSpan w:val="4"/>
            <w:vAlign w:val="bottom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 w:rsidRPr="003C5F7C">
              <w:rPr>
                <w:rFonts w:cs="Times New Roman"/>
                <w:sz w:val="24"/>
                <w:szCs w:val="24"/>
                <w:highlight w:val="yellow"/>
              </w:rPr>
              <w:t>Тема работы</w:t>
            </w:r>
          </w:p>
        </w:tc>
      </w:tr>
      <w:tr w:rsidR="003C5F7C" w:rsidTr="003C5F7C"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:rsidR="003C5F7C" w:rsidRDefault="003C5F7C" w:rsidP="003C5F7C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215" w:type="dxa"/>
            <w:gridSpan w:val="4"/>
            <w:tcBorders>
              <w:bottom w:val="single" w:sz="4" w:space="0" w:color="auto"/>
            </w:tcBorders>
            <w:vAlign w:val="center"/>
          </w:tcPr>
          <w:p w:rsidR="003C5F7C" w:rsidRDefault="003C5F7C" w:rsidP="003C5F7C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3C5F7C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Pr="003C5F7C" w:rsidRDefault="003C5F7C" w:rsidP="003C5F7C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Позиция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Процент реализации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Комментарий</w:t>
            </w:r>
          </w:p>
        </w:tc>
      </w:tr>
      <w:tr w:rsidR="003C5F7C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 w:rsidRPr="003C5F7C">
              <w:rPr>
                <w:rFonts w:cs="Times New Roman"/>
                <w:sz w:val="24"/>
                <w:szCs w:val="24"/>
              </w:rPr>
              <w:t>Содержательная часть отчета по КП/КР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3C5F7C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P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 w:rsidRPr="003C5F7C">
              <w:rPr>
                <w:rFonts w:cs="Times New Roman"/>
                <w:sz w:val="24"/>
                <w:szCs w:val="24"/>
              </w:rPr>
              <w:t>Соблюдение правил оформления отчета (нормоконтроль)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3C5F7C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P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 w:rsidRPr="003C5F7C">
              <w:rPr>
                <w:rFonts w:cs="Times New Roman"/>
                <w:sz w:val="24"/>
                <w:szCs w:val="24"/>
              </w:rPr>
              <w:t>Выполнение требований к срокам сдачи элементов работы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3C5F7C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P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 w:rsidRPr="003C5F7C">
              <w:rPr>
                <w:rFonts w:cs="Times New Roman"/>
                <w:sz w:val="24"/>
                <w:szCs w:val="24"/>
              </w:rPr>
              <w:t>Выполненные работы в рамках КП/КР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3C5F7C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P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Прочие комментарии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3C5F7C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Общие комментарии по результатам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Студент успешно выполнил поставленное задание на курсовую работу, выполнил и реализовал необходимые ее элементы, представил работу и защитил отчет по курсовой работе, который был представлен в достаточной и необходимой форме в соответствующие сроки.</w:t>
            </w:r>
          </w:p>
        </w:tc>
      </w:tr>
      <w:tr w:rsidR="003C5F7C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Итоговая оценка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3C5F7C" w:rsidTr="003C5F7C">
        <w:tc>
          <w:tcPr>
            <w:tcW w:w="2689" w:type="dxa"/>
            <w:gridSpan w:val="2"/>
            <w:tcBorders>
              <w:top w:val="single" w:sz="4" w:space="0" w:color="auto"/>
            </w:tcBorders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222" w:type="dxa"/>
            <w:gridSpan w:val="3"/>
            <w:tcBorders>
              <w:top w:val="single" w:sz="4" w:space="0" w:color="auto"/>
            </w:tcBorders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3C5F7C" w:rsidTr="003C5F7C">
        <w:tc>
          <w:tcPr>
            <w:tcW w:w="2689" w:type="dxa"/>
            <w:gridSpan w:val="2"/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96" w:type="dxa"/>
            <w:gridSpan w:val="2"/>
            <w:vAlign w:val="center"/>
          </w:tcPr>
          <w:p w:rsidR="003C5F7C" w:rsidRDefault="003C5F7C" w:rsidP="003C5F7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="000B3B9C">
              <w:rPr>
                <w:rFonts w:cs="Times New Roman"/>
                <w:sz w:val="24"/>
                <w:szCs w:val="24"/>
              </w:rPr>
              <w:t>Макиевский</w:t>
            </w:r>
            <w:proofErr w:type="spellEnd"/>
            <w:r w:rsidR="000B3B9C">
              <w:rPr>
                <w:rFonts w:cs="Times New Roman"/>
                <w:sz w:val="24"/>
                <w:szCs w:val="24"/>
              </w:rPr>
              <w:t xml:space="preserve"> С.Е.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</w:tr>
    </w:tbl>
    <w:p w:rsidR="000B3B9C" w:rsidRDefault="000B3B9C" w:rsidP="006E3838">
      <w:pPr>
        <w:rPr>
          <w:rFonts w:cs="Times New Roman"/>
          <w:sz w:val="24"/>
          <w:szCs w:val="24"/>
        </w:rPr>
      </w:pPr>
    </w:p>
    <w:p w:rsidR="000B3B9C" w:rsidRDefault="000B3B9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:rsidR="000B3B9C" w:rsidRDefault="000B3B9C" w:rsidP="00240C1A">
      <w:pPr>
        <w:ind w:firstLine="0"/>
        <w:rPr>
          <w:rFonts w:cs="Times New Roman"/>
          <w:sz w:val="24"/>
          <w:szCs w:val="24"/>
        </w:rPr>
      </w:pPr>
    </w:p>
    <w:sdt>
      <w:sdtPr>
        <w:id w:val="7185947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noProof/>
          <w:color w:val="auto"/>
          <w:szCs w:val="22"/>
          <w:lang w:eastAsia="en-US"/>
          <w14:ligatures w14:val="standardContextual"/>
        </w:rPr>
      </w:sdtEndPr>
      <w:sdtContent>
        <w:p w:rsidR="00CF7DFA" w:rsidRPr="00CF7DFA" w:rsidRDefault="00CF7DFA" w:rsidP="00CF7DFA">
          <w:pPr>
            <w:pStyle w:val="a7"/>
            <w:rPr>
              <w:rFonts w:ascii="Times New Roman" w:hAnsi="Times New Roman" w:cs="Times New Roman"/>
            </w:rPr>
          </w:pPr>
          <w:r w:rsidRPr="00CF7DFA">
            <w:rPr>
              <w:rFonts w:ascii="Times New Roman" w:hAnsi="Times New Roman" w:cs="Times New Roman"/>
            </w:rPr>
            <w:t>Оглавление</w:t>
          </w:r>
        </w:p>
        <w:p w:rsidR="00CF7DFA" w:rsidRPr="00CF7DFA" w:rsidRDefault="00CF7DFA" w:rsidP="00CF7DFA">
          <w:pPr>
            <w:pStyle w:val="11"/>
            <w:tabs>
              <w:tab w:val="right" w:leader="dot" w:pos="9911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caps/>
              <w:noProof/>
              <w:kern w:val="2"/>
              <w:lang w:eastAsia="ru-RU"/>
            </w:rPr>
          </w:pPr>
          <w:r w:rsidRPr="00CF7DFA">
            <w:rPr>
              <w:rFonts w:ascii="Times New Roman" w:hAnsi="Times New Roman" w:cs="Times New Roman"/>
              <w:i w:val="0"/>
              <w:iCs w:val="0"/>
            </w:rPr>
            <w:fldChar w:fldCharType="begin"/>
          </w:r>
          <w:r w:rsidRPr="00CF7DFA">
            <w:rPr>
              <w:rFonts w:ascii="Times New Roman" w:hAnsi="Times New Roman" w:cs="Times New Roman"/>
              <w:i w:val="0"/>
              <w:iCs w:val="0"/>
            </w:rPr>
            <w:instrText>TOC \o "1-3" \h \z \u</w:instrText>
          </w:r>
          <w:r w:rsidRPr="00CF7DFA">
            <w:rPr>
              <w:rFonts w:ascii="Times New Roman" w:hAnsi="Times New Roman" w:cs="Times New Roman"/>
              <w:i w:val="0"/>
              <w:iCs w:val="0"/>
            </w:rPr>
            <w:fldChar w:fldCharType="separate"/>
          </w:r>
          <w:hyperlink w:anchor="_Toc213345017" w:history="1">
            <w:r w:rsidRPr="00CF7DFA">
              <w:rPr>
                <w:rStyle w:val="a8"/>
                <w:rFonts w:ascii="Times New Roman" w:hAnsi="Times New Roman" w:cs="Times New Roman"/>
                <w:i w:val="0"/>
                <w:iCs w:val="0"/>
                <w:noProof/>
              </w:rPr>
              <w:t>Моделирование бизнес-процессов предметной области</w: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_Toc213345017 \h </w:instrTex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7</w: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21"/>
            <w:tabs>
              <w:tab w:val="right" w:leader="dot" w:pos="9911"/>
            </w:tabs>
            <w:ind w:left="0" w:firstLine="0"/>
            <w:rPr>
              <w:rFonts w:ascii="Times New Roman" w:eastAsiaTheme="minorEastAsia" w:hAnsi="Times New Roman" w:cs="Times New Roman"/>
              <w:smallCaps/>
              <w:noProof/>
              <w:kern w:val="2"/>
              <w:sz w:val="24"/>
              <w:szCs w:val="24"/>
              <w:lang w:eastAsia="ru-RU"/>
            </w:rPr>
          </w:pPr>
          <w:hyperlink w:anchor="_Toc213345018" w:history="1">
            <w:r w:rsidRPr="00CF7DFA">
              <w:rPr>
                <w:rStyle w:val="a8"/>
                <w:rFonts w:ascii="Times New Roman" w:eastAsia="Times New Roman" w:hAnsi="Times New Roman" w:cs="Times New Roman"/>
                <w:noProof/>
                <w:lang w:eastAsia="ru-RU"/>
              </w:rPr>
              <w:t>Описание функциональных возможностей информационной системы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instrText xml:space="preserve"> PAGEREF _Toc213345018 \h </w:instrTex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21"/>
            <w:tabs>
              <w:tab w:val="right" w:leader="dot" w:pos="9911"/>
            </w:tabs>
            <w:ind w:left="0" w:firstLine="0"/>
            <w:rPr>
              <w:rFonts w:ascii="Times New Roman" w:eastAsiaTheme="minorEastAsia" w:hAnsi="Times New Roman" w:cs="Times New Roman"/>
              <w:smallCaps/>
              <w:noProof/>
              <w:kern w:val="2"/>
              <w:sz w:val="24"/>
              <w:szCs w:val="24"/>
              <w:lang w:eastAsia="ru-RU"/>
            </w:rPr>
          </w:pPr>
          <w:hyperlink w:anchor="_Toc213345019" w:history="1">
            <w:r w:rsidRPr="00CF7DFA">
              <w:rPr>
                <w:rStyle w:val="a8"/>
                <w:rFonts w:ascii="Times New Roman" w:eastAsia="Times New Roman" w:hAnsi="Times New Roman" w:cs="Times New Roman"/>
                <w:noProof/>
                <w:lang w:eastAsia="ru-RU"/>
              </w:rPr>
              <w:t>Визуальное моделирование этапов бизнес-процессов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instrText xml:space="preserve"> PAGEREF _Toc213345019 \h </w:instrTex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21"/>
            <w:tabs>
              <w:tab w:val="right" w:leader="dot" w:pos="9911"/>
            </w:tabs>
            <w:ind w:left="0" w:firstLine="0"/>
            <w:rPr>
              <w:rFonts w:ascii="Times New Roman" w:eastAsiaTheme="minorEastAsia" w:hAnsi="Times New Roman" w:cs="Times New Roman"/>
              <w:smallCaps/>
              <w:noProof/>
              <w:kern w:val="2"/>
              <w:sz w:val="24"/>
              <w:szCs w:val="24"/>
              <w:lang w:eastAsia="ru-RU"/>
            </w:rPr>
          </w:pPr>
          <w:hyperlink w:anchor="_Toc213345020" w:history="1">
            <w:r w:rsidRPr="00CF7DFA">
              <w:rPr>
                <w:rStyle w:val="a8"/>
                <w:rFonts w:ascii="Times New Roman" w:eastAsia="Times New Roman" w:hAnsi="Times New Roman" w:cs="Times New Roman"/>
                <w:noProof/>
                <w:lang w:eastAsia="ru-RU"/>
              </w:rPr>
              <w:t>Диаграмма USE CASE. Описание вариантов использования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instrText xml:space="preserve"> PAGEREF _Toc213345020 \h </w:instrTex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21"/>
            <w:tabs>
              <w:tab w:val="right" w:leader="dot" w:pos="9911"/>
            </w:tabs>
            <w:ind w:left="0" w:firstLine="0"/>
            <w:rPr>
              <w:rFonts w:ascii="Times New Roman" w:eastAsiaTheme="minorEastAsia" w:hAnsi="Times New Roman" w:cs="Times New Roman"/>
              <w:smallCaps/>
              <w:noProof/>
              <w:kern w:val="2"/>
              <w:sz w:val="24"/>
              <w:szCs w:val="24"/>
              <w:lang w:eastAsia="ru-RU"/>
            </w:rPr>
          </w:pPr>
          <w:hyperlink w:anchor="_Toc213345021" w:history="1">
            <w:r w:rsidRPr="00CF7DFA">
              <w:rPr>
                <w:rStyle w:val="a8"/>
                <w:rFonts w:ascii="Times New Roman" w:eastAsia="Times New Roman" w:hAnsi="Times New Roman" w:cs="Times New Roman"/>
                <w:noProof/>
                <w:lang w:eastAsia="ru-RU"/>
              </w:rPr>
              <w:t>Описание структуры входной и выходной информации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instrText xml:space="preserve"> PAGEREF _Toc213345021 \h </w:instrTex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21"/>
            <w:tabs>
              <w:tab w:val="right" w:leader="dot" w:pos="9911"/>
            </w:tabs>
            <w:ind w:left="0" w:firstLine="0"/>
            <w:rPr>
              <w:rFonts w:ascii="Times New Roman" w:eastAsiaTheme="minorEastAsia" w:hAnsi="Times New Roman" w:cs="Times New Roman"/>
              <w:smallCaps/>
              <w:noProof/>
              <w:kern w:val="2"/>
              <w:sz w:val="24"/>
              <w:szCs w:val="24"/>
              <w:lang w:eastAsia="ru-RU"/>
            </w:rPr>
          </w:pPr>
          <w:hyperlink w:anchor="_Toc213345022" w:history="1">
            <w:r w:rsidRPr="00CF7DFA">
              <w:rPr>
                <w:rStyle w:val="a8"/>
                <w:rFonts w:ascii="Times New Roman" w:eastAsia="Times New Roman" w:hAnsi="Times New Roman" w:cs="Times New Roman"/>
                <w:noProof/>
                <w:lang w:eastAsia="ru-RU"/>
              </w:rPr>
              <w:t>Построение информационной модели системы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instrText xml:space="preserve"> PAGEREF _Toc213345022 \h </w:instrTex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21"/>
            <w:tabs>
              <w:tab w:val="right" w:leader="dot" w:pos="9911"/>
            </w:tabs>
            <w:ind w:left="0" w:firstLine="0"/>
            <w:rPr>
              <w:rFonts w:ascii="Times New Roman" w:eastAsiaTheme="minorEastAsia" w:hAnsi="Times New Roman" w:cs="Times New Roman"/>
              <w:smallCaps/>
              <w:noProof/>
              <w:kern w:val="2"/>
              <w:sz w:val="24"/>
              <w:szCs w:val="24"/>
              <w:lang w:eastAsia="ru-RU"/>
            </w:rPr>
          </w:pPr>
          <w:hyperlink w:anchor="_Toc213345023" w:history="1">
            <w:r w:rsidRPr="00CF7DFA">
              <w:rPr>
                <w:rStyle w:val="a8"/>
                <w:rFonts w:ascii="Times New Roman" w:eastAsia="Times New Roman" w:hAnsi="Times New Roman" w:cs="Times New Roman"/>
                <w:noProof/>
                <w:lang w:eastAsia="ru-RU"/>
              </w:rPr>
              <w:t>Требования к техническому и программному обеспечению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instrText xml:space="preserve"> PAGEREF _Toc213345023 \h </w:instrTex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11"/>
            <w:tabs>
              <w:tab w:val="right" w:leader="dot" w:pos="9911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caps/>
              <w:noProof/>
              <w:kern w:val="2"/>
              <w:lang w:eastAsia="ru-RU"/>
            </w:rPr>
          </w:pPr>
          <w:hyperlink w:anchor="_Toc213345024" w:history="1">
            <w:r w:rsidRPr="00CF7DFA">
              <w:rPr>
                <w:rStyle w:val="a8"/>
                <w:rFonts w:ascii="Times New Roman" w:hAnsi="Times New Roman" w:cs="Times New Roman"/>
                <w:i w:val="0"/>
                <w:iCs w:val="0"/>
                <w:noProof/>
              </w:rPr>
              <w:t>Разработка корпоративной информационной системы</w: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_Toc213345024 \h </w:instrTex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21"/>
            <w:tabs>
              <w:tab w:val="right" w:leader="dot" w:pos="9911"/>
            </w:tabs>
            <w:ind w:left="0" w:firstLine="0"/>
            <w:rPr>
              <w:rFonts w:ascii="Times New Roman" w:eastAsiaTheme="minorEastAsia" w:hAnsi="Times New Roman" w:cs="Times New Roman"/>
              <w:smallCaps/>
              <w:noProof/>
              <w:kern w:val="2"/>
              <w:sz w:val="24"/>
              <w:szCs w:val="24"/>
              <w:lang w:eastAsia="ru-RU"/>
            </w:rPr>
          </w:pPr>
          <w:hyperlink w:anchor="_Toc213345025" w:history="1">
            <w:r w:rsidRPr="00CF7DFA">
              <w:rPr>
                <w:rStyle w:val="a8"/>
                <w:rFonts w:ascii="Times New Roman" w:hAnsi="Times New Roman" w:cs="Times New Roman"/>
                <w:noProof/>
              </w:rPr>
              <w:t>Стек технологий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instrText xml:space="preserve"> PAGEREF _Toc213345025 \h </w:instrTex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21"/>
            <w:tabs>
              <w:tab w:val="right" w:leader="dot" w:pos="9911"/>
            </w:tabs>
            <w:ind w:left="0" w:firstLine="0"/>
            <w:rPr>
              <w:rFonts w:ascii="Times New Roman" w:eastAsiaTheme="minorEastAsia" w:hAnsi="Times New Roman" w:cs="Times New Roman"/>
              <w:smallCaps/>
              <w:noProof/>
              <w:kern w:val="2"/>
              <w:sz w:val="24"/>
              <w:szCs w:val="24"/>
              <w:lang w:eastAsia="ru-RU"/>
            </w:rPr>
          </w:pPr>
          <w:hyperlink w:anchor="_Toc213345026" w:history="1">
            <w:r w:rsidRPr="00CF7DFA">
              <w:rPr>
                <w:rStyle w:val="a8"/>
                <w:rFonts w:ascii="Times New Roman" w:hAnsi="Times New Roman" w:cs="Times New Roman"/>
                <w:noProof/>
              </w:rPr>
              <w:t>Бэкенд - разработка корпоративной информационной системы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instrText xml:space="preserve"> PAGEREF _Toc213345026 \h </w:instrTex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21"/>
            <w:tabs>
              <w:tab w:val="right" w:leader="dot" w:pos="9911"/>
            </w:tabs>
            <w:ind w:left="0" w:firstLine="0"/>
            <w:rPr>
              <w:rFonts w:ascii="Times New Roman" w:eastAsiaTheme="minorEastAsia" w:hAnsi="Times New Roman" w:cs="Times New Roman"/>
              <w:smallCaps/>
              <w:noProof/>
              <w:kern w:val="2"/>
              <w:sz w:val="24"/>
              <w:szCs w:val="24"/>
              <w:lang w:eastAsia="ru-RU"/>
            </w:rPr>
          </w:pPr>
          <w:hyperlink w:anchor="_Toc213345027" w:history="1">
            <w:r w:rsidRPr="00CF7DFA">
              <w:rPr>
                <w:rStyle w:val="a8"/>
                <w:rFonts w:ascii="Times New Roman" w:hAnsi="Times New Roman" w:cs="Times New Roman"/>
                <w:noProof/>
              </w:rPr>
              <w:t>Фронтенд- разработка корпоративной информационной системы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instrText xml:space="preserve"> PAGEREF _Toc213345027 \h </w:instrTex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21"/>
            <w:tabs>
              <w:tab w:val="right" w:leader="dot" w:pos="9911"/>
            </w:tabs>
            <w:ind w:left="0" w:firstLine="0"/>
            <w:rPr>
              <w:rFonts w:ascii="Times New Roman" w:eastAsiaTheme="minorEastAsia" w:hAnsi="Times New Roman" w:cs="Times New Roman"/>
              <w:smallCaps/>
              <w:noProof/>
              <w:kern w:val="2"/>
              <w:sz w:val="24"/>
              <w:szCs w:val="24"/>
              <w:lang w:eastAsia="ru-RU"/>
            </w:rPr>
          </w:pPr>
          <w:hyperlink w:anchor="_Toc213345028" w:history="1">
            <w:r w:rsidRPr="00CF7DFA">
              <w:rPr>
                <w:rStyle w:val="a8"/>
                <w:rFonts w:ascii="Times New Roman" w:hAnsi="Times New Roman" w:cs="Times New Roman"/>
                <w:noProof/>
              </w:rPr>
              <w:t>Руководство пользователя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instrText xml:space="preserve"> PAGEREF _Toc213345028 \h </w:instrTex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F7D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11"/>
            <w:tabs>
              <w:tab w:val="right" w:leader="dot" w:pos="9911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caps/>
              <w:noProof/>
              <w:kern w:val="2"/>
              <w:lang w:eastAsia="ru-RU"/>
            </w:rPr>
          </w:pPr>
          <w:hyperlink w:anchor="_Toc213345029" w:history="1">
            <w:r w:rsidRPr="00CF7DFA">
              <w:rPr>
                <w:rStyle w:val="a8"/>
                <w:rFonts w:ascii="Times New Roman" w:hAnsi="Times New Roman" w:cs="Times New Roman"/>
                <w:i w:val="0"/>
                <w:iCs w:val="0"/>
                <w:noProof/>
              </w:rPr>
              <w:t>Программа и методика испытания разработанной системы</w: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_Toc213345029 \h </w:instrTex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</w: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11"/>
            <w:tabs>
              <w:tab w:val="right" w:leader="dot" w:pos="9911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caps/>
              <w:noProof/>
              <w:kern w:val="2"/>
              <w:lang w:eastAsia="ru-RU"/>
            </w:rPr>
          </w:pPr>
          <w:hyperlink w:anchor="_Toc213345030" w:history="1">
            <w:r w:rsidRPr="00CF7DFA">
              <w:rPr>
                <w:rStyle w:val="a8"/>
                <w:rFonts w:ascii="Times New Roman" w:hAnsi="Times New Roman" w:cs="Times New Roman"/>
                <w:i w:val="0"/>
                <w:iCs w:val="0"/>
                <w:noProof/>
              </w:rPr>
              <w:t>Закл</w:t>
            </w:r>
            <w:r w:rsidRPr="00CF7DFA">
              <w:rPr>
                <w:rStyle w:val="a8"/>
                <w:rFonts w:ascii="Times New Roman" w:hAnsi="Times New Roman" w:cs="Times New Roman"/>
                <w:i w:val="0"/>
                <w:iCs w:val="0"/>
                <w:noProof/>
              </w:rPr>
              <w:t>ю</w:t>
            </w:r>
            <w:r w:rsidRPr="00CF7DFA">
              <w:rPr>
                <w:rStyle w:val="a8"/>
                <w:rFonts w:ascii="Times New Roman" w:hAnsi="Times New Roman" w:cs="Times New Roman"/>
                <w:i w:val="0"/>
                <w:iCs w:val="0"/>
                <w:noProof/>
              </w:rPr>
              <w:t>чение</w: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_Toc213345030 \h </w:instrTex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10</w: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11"/>
            <w:tabs>
              <w:tab w:val="right" w:leader="dot" w:pos="9911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caps/>
              <w:noProof/>
              <w:kern w:val="2"/>
              <w:lang w:eastAsia="ru-RU"/>
            </w:rPr>
          </w:pPr>
          <w:hyperlink w:anchor="_Toc213345031" w:history="1">
            <w:r w:rsidRPr="00CF7DFA">
              <w:rPr>
                <w:rStyle w:val="a8"/>
                <w:rFonts w:ascii="Times New Roman" w:hAnsi="Times New Roman" w:cs="Times New Roman"/>
                <w:i w:val="0"/>
                <w:iCs w:val="0"/>
                <w:noProof/>
              </w:rPr>
              <w:t>Список литературы</w: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_Toc213345031 \h </w:instrTex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11</w: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CF7DFA" w:rsidRPr="00CF7DFA" w:rsidRDefault="00CF7DFA" w:rsidP="00CF7DFA">
          <w:pPr>
            <w:pStyle w:val="11"/>
            <w:tabs>
              <w:tab w:val="right" w:leader="dot" w:pos="9911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caps/>
              <w:noProof/>
              <w:kern w:val="2"/>
              <w:lang w:eastAsia="ru-RU"/>
            </w:rPr>
          </w:pPr>
          <w:hyperlink w:anchor="_Toc213345032" w:history="1">
            <w:r w:rsidRPr="00CF7DFA">
              <w:rPr>
                <w:rStyle w:val="a8"/>
                <w:rFonts w:ascii="Times New Roman" w:hAnsi="Times New Roman" w:cs="Times New Roman"/>
                <w:i w:val="0"/>
                <w:iCs w:val="0"/>
                <w:noProof/>
              </w:rPr>
              <w:t>При</w:t>
            </w:r>
            <w:r w:rsidRPr="00CF7DFA">
              <w:rPr>
                <w:rStyle w:val="a8"/>
                <w:rFonts w:ascii="Times New Roman" w:hAnsi="Times New Roman" w:cs="Times New Roman"/>
                <w:i w:val="0"/>
                <w:iCs w:val="0"/>
                <w:noProof/>
              </w:rPr>
              <w:t>л</w:t>
            </w:r>
            <w:r w:rsidRPr="00CF7DFA">
              <w:rPr>
                <w:rStyle w:val="a8"/>
                <w:rFonts w:ascii="Times New Roman" w:hAnsi="Times New Roman" w:cs="Times New Roman"/>
                <w:i w:val="0"/>
                <w:iCs w:val="0"/>
                <w:noProof/>
              </w:rPr>
              <w:t>ожения</w: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_Toc213345032 \h </w:instrTex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12</w:t>
            </w:r>
            <w:r w:rsidRPr="00CF7DFA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CF7DFA" w:rsidRDefault="00CF7DFA" w:rsidP="00CF7DFA">
          <w:pPr>
            <w:ind w:firstLine="0"/>
          </w:pPr>
          <w:r w:rsidRPr="00CF7DFA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:rsidR="00CF7DFA" w:rsidRDefault="00CF7DFA" w:rsidP="00240C1A">
      <w:pPr>
        <w:ind w:firstLine="0"/>
        <w:rPr>
          <w:rFonts w:cs="Times New Roman"/>
          <w:sz w:val="24"/>
          <w:szCs w:val="24"/>
        </w:rPr>
      </w:pPr>
    </w:p>
    <w:p w:rsidR="00CF7DFA" w:rsidRDefault="00CF7DFA" w:rsidP="00240C1A">
      <w:pPr>
        <w:ind w:firstLine="0"/>
        <w:rPr>
          <w:rFonts w:cs="Times New Roman"/>
          <w:sz w:val="24"/>
          <w:szCs w:val="24"/>
        </w:rPr>
      </w:pPr>
    </w:p>
    <w:p w:rsidR="000B3B9C" w:rsidRDefault="000B3B9C" w:rsidP="00CF7DFA">
      <w:pPr>
        <w:pStyle w:val="1"/>
      </w:pPr>
      <w:bookmarkStart w:id="0" w:name="_Toc213345017"/>
      <w:r w:rsidRPr="00CF7DFA">
        <w:lastRenderedPageBreak/>
        <w:t>Моделирование бизнес-процессов предметной области</w:t>
      </w:r>
      <w:bookmarkEnd w:id="0"/>
    </w:p>
    <w:p w:rsidR="00CF7DFA" w:rsidRDefault="00CF7DFA" w:rsidP="00CF7DFA">
      <w:pPr>
        <w:pStyle w:val="2"/>
        <w:rPr>
          <w:rFonts w:eastAsia="Times New Roman"/>
          <w:lang w:eastAsia="ru-RU"/>
        </w:rPr>
      </w:pPr>
      <w:bookmarkStart w:id="1" w:name="_Toc213345018"/>
      <w:r w:rsidRPr="00CF7DFA">
        <w:rPr>
          <w:rFonts w:eastAsia="Times New Roman"/>
          <w:lang w:eastAsia="ru-RU"/>
        </w:rPr>
        <w:t>Описание функциональных возможностей информационной</w:t>
      </w:r>
      <w:r>
        <w:rPr>
          <w:rFonts w:eastAsia="Times New Roman"/>
          <w:lang w:eastAsia="ru-RU"/>
        </w:rPr>
        <w:t xml:space="preserve"> </w:t>
      </w:r>
      <w:r w:rsidRPr="00CF7DFA">
        <w:rPr>
          <w:rFonts w:eastAsia="Times New Roman"/>
          <w:lang w:eastAsia="ru-RU"/>
        </w:rPr>
        <w:t>системы</w:t>
      </w:r>
      <w:bookmarkEnd w:id="1"/>
    </w:p>
    <w:p w:rsidR="00CF7DFA" w:rsidRPr="00CF7DFA" w:rsidRDefault="00CF7DFA" w:rsidP="00CF7DFA">
      <w:pPr>
        <w:rPr>
          <w:lang w:eastAsia="ru-RU"/>
        </w:rPr>
      </w:pPr>
    </w:p>
    <w:p w:rsidR="00CF7DFA" w:rsidRDefault="00CF7DFA" w:rsidP="00CF7DFA">
      <w:pPr>
        <w:pStyle w:val="2"/>
        <w:rPr>
          <w:rFonts w:eastAsia="Times New Roman"/>
          <w:lang w:eastAsia="ru-RU"/>
        </w:rPr>
      </w:pPr>
      <w:bookmarkStart w:id="2" w:name="_Toc213345019"/>
      <w:r w:rsidRPr="00CF7DFA">
        <w:rPr>
          <w:rFonts w:eastAsia="Times New Roman"/>
          <w:lang w:eastAsia="ru-RU"/>
        </w:rPr>
        <w:t>Визуальное моделирование этапов бизнес-процессов</w:t>
      </w:r>
      <w:bookmarkEnd w:id="2"/>
    </w:p>
    <w:p w:rsidR="00CF7DFA" w:rsidRPr="00CF7DFA" w:rsidRDefault="00CF7DFA" w:rsidP="00CF7DFA">
      <w:pPr>
        <w:rPr>
          <w:lang w:eastAsia="ru-RU"/>
        </w:rPr>
      </w:pPr>
    </w:p>
    <w:p w:rsidR="00CF7DFA" w:rsidRDefault="00CF7DFA" w:rsidP="00CF7DFA">
      <w:pPr>
        <w:pStyle w:val="2"/>
        <w:rPr>
          <w:rFonts w:eastAsia="Times New Roman"/>
          <w:lang w:eastAsia="ru-RU"/>
        </w:rPr>
      </w:pPr>
      <w:bookmarkStart w:id="3" w:name="_Toc213345020"/>
      <w:r w:rsidRPr="00CF7DFA">
        <w:rPr>
          <w:rFonts w:eastAsia="Times New Roman"/>
          <w:lang w:eastAsia="ru-RU"/>
        </w:rPr>
        <w:t>Диаграмма USE CASE. Описание вариантов использования</w:t>
      </w:r>
      <w:bookmarkEnd w:id="3"/>
    </w:p>
    <w:p w:rsidR="00CF7DFA" w:rsidRPr="00CF7DFA" w:rsidRDefault="00CF7DFA" w:rsidP="00CF7DFA">
      <w:pPr>
        <w:rPr>
          <w:lang w:eastAsia="ru-RU"/>
        </w:rPr>
      </w:pPr>
    </w:p>
    <w:p w:rsidR="00CF7DFA" w:rsidRDefault="00CF7DFA" w:rsidP="00CF7DFA">
      <w:pPr>
        <w:pStyle w:val="2"/>
        <w:rPr>
          <w:rFonts w:eastAsia="Times New Roman"/>
          <w:lang w:eastAsia="ru-RU"/>
        </w:rPr>
      </w:pPr>
      <w:bookmarkStart w:id="4" w:name="_Toc213345021"/>
      <w:r w:rsidRPr="00CF7DFA">
        <w:rPr>
          <w:rFonts w:eastAsia="Times New Roman"/>
          <w:lang w:eastAsia="ru-RU"/>
        </w:rPr>
        <w:t>Описание структуры входной и выходной информации</w:t>
      </w:r>
      <w:bookmarkEnd w:id="4"/>
    </w:p>
    <w:p w:rsidR="00CF7DFA" w:rsidRPr="00CF7DFA" w:rsidRDefault="00CF7DFA" w:rsidP="00CF7DFA">
      <w:pPr>
        <w:rPr>
          <w:lang w:eastAsia="ru-RU"/>
        </w:rPr>
      </w:pPr>
    </w:p>
    <w:p w:rsidR="00CF7DFA" w:rsidRDefault="00CF7DFA" w:rsidP="00CF7DFA">
      <w:pPr>
        <w:pStyle w:val="2"/>
        <w:rPr>
          <w:rFonts w:eastAsia="Times New Roman"/>
          <w:lang w:eastAsia="ru-RU"/>
        </w:rPr>
      </w:pPr>
      <w:bookmarkStart w:id="5" w:name="_Toc213345022"/>
      <w:r w:rsidRPr="00CF7DFA">
        <w:rPr>
          <w:rFonts w:eastAsia="Times New Roman"/>
          <w:lang w:eastAsia="ru-RU"/>
        </w:rPr>
        <w:t>Построение информационной модели системы</w:t>
      </w:r>
      <w:bookmarkEnd w:id="5"/>
    </w:p>
    <w:p w:rsidR="00CF7DFA" w:rsidRPr="00CF7DFA" w:rsidRDefault="00CF7DFA" w:rsidP="00CF7DFA">
      <w:pPr>
        <w:rPr>
          <w:lang w:eastAsia="ru-RU"/>
        </w:rPr>
      </w:pPr>
    </w:p>
    <w:p w:rsidR="00CF7DFA" w:rsidRDefault="00CF7DFA" w:rsidP="00CF7DFA">
      <w:pPr>
        <w:pStyle w:val="2"/>
        <w:rPr>
          <w:rFonts w:eastAsia="Times New Roman"/>
          <w:lang w:eastAsia="ru-RU"/>
        </w:rPr>
      </w:pPr>
      <w:bookmarkStart w:id="6" w:name="_Toc213345023"/>
      <w:r w:rsidRPr="00CF7DFA">
        <w:rPr>
          <w:rFonts w:eastAsia="Times New Roman"/>
          <w:lang w:eastAsia="ru-RU"/>
        </w:rPr>
        <w:t>Требования к техническому и программному обеспечению</w:t>
      </w:r>
      <w:bookmarkEnd w:id="6"/>
    </w:p>
    <w:p w:rsidR="00CF7DFA" w:rsidRPr="00CF7DFA" w:rsidRDefault="00CF7DFA" w:rsidP="00CF7DFA">
      <w:pPr>
        <w:rPr>
          <w:lang w:eastAsia="ru-RU"/>
        </w:rPr>
      </w:pPr>
    </w:p>
    <w:p w:rsidR="00CF7DFA" w:rsidRPr="00CF7DFA" w:rsidRDefault="00CF7DFA" w:rsidP="00CF7DFA"/>
    <w:p w:rsidR="00240C1A" w:rsidRDefault="00240C1A" w:rsidP="00240C1A">
      <w:pPr>
        <w:pStyle w:val="1"/>
      </w:pPr>
      <w:bookmarkStart w:id="7" w:name="_Toc213345024"/>
      <w:r>
        <w:lastRenderedPageBreak/>
        <w:t>Разработка корпоративной информационной системы</w:t>
      </w:r>
      <w:bookmarkEnd w:id="7"/>
    </w:p>
    <w:p w:rsidR="00CF7DFA" w:rsidRDefault="00CF7DFA" w:rsidP="00CF7DFA">
      <w:pPr>
        <w:pStyle w:val="2"/>
      </w:pPr>
      <w:bookmarkStart w:id="8" w:name="_Toc213345025"/>
      <w:r>
        <w:t>Стек технологий</w:t>
      </w:r>
      <w:bookmarkEnd w:id="8"/>
    </w:p>
    <w:p w:rsidR="00CF7DFA" w:rsidRDefault="00CF7DFA" w:rsidP="00CF7DFA">
      <w:pPr>
        <w:pStyle w:val="2"/>
      </w:pPr>
      <w:bookmarkStart w:id="9" w:name="_Toc213345026"/>
      <w:r>
        <w:t>Бэкенд - разработка корпоративной информационной системы</w:t>
      </w:r>
      <w:bookmarkEnd w:id="9"/>
    </w:p>
    <w:p w:rsidR="00CF7DFA" w:rsidRDefault="00CF7DFA" w:rsidP="00CF7DFA">
      <w:pPr>
        <w:pStyle w:val="2"/>
      </w:pPr>
      <w:bookmarkStart w:id="10" w:name="_Toc213345027"/>
      <w:r>
        <w:t>Фронтенд- разработка корпоративной информационной системы</w:t>
      </w:r>
      <w:bookmarkEnd w:id="10"/>
    </w:p>
    <w:p w:rsidR="00CF7DFA" w:rsidRPr="00CF7DFA" w:rsidRDefault="00CF7DFA" w:rsidP="00CF7DFA">
      <w:pPr>
        <w:pStyle w:val="2"/>
      </w:pPr>
      <w:bookmarkStart w:id="11" w:name="_Toc213345028"/>
      <w:r>
        <w:t>Руководство пользователя</w:t>
      </w:r>
      <w:bookmarkEnd w:id="11"/>
    </w:p>
    <w:p w:rsidR="00240C1A" w:rsidRDefault="00240C1A" w:rsidP="00240C1A">
      <w:pPr>
        <w:pStyle w:val="1"/>
      </w:pPr>
      <w:bookmarkStart w:id="12" w:name="_Toc213345029"/>
      <w:r>
        <w:lastRenderedPageBreak/>
        <w:t>Программа и методика испытания разработанной системы</w:t>
      </w:r>
      <w:bookmarkEnd w:id="12"/>
    </w:p>
    <w:p w:rsidR="00642D7C" w:rsidRDefault="00CF7DFA" w:rsidP="00CF7DFA">
      <w:pPr>
        <w:pStyle w:val="1"/>
      </w:pPr>
      <w:bookmarkStart w:id="13" w:name="_Toc213345030"/>
      <w:r w:rsidRPr="00CF7DFA">
        <w:lastRenderedPageBreak/>
        <w:t>З</w:t>
      </w:r>
      <w:r w:rsidRPr="00CF7DFA">
        <w:t>аключение</w:t>
      </w:r>
      <w:bookmarkEnd w:id="13"/>
    </w:p>
    <w:p w:rsidR="00CF7DFA" w:rsidRDefault="00CF7DFA" w:rsidP="00CF7DFA">
      <w:pPr>
        <w:pStyle w:val="1"/>
      </w:pPr>
      <w:bookmarkStart w:id="14" w:name="_Toc213345031"/>
      <w:r>
        <w:lastRenderedPageBreak/>
        <w:t>С</w:t>
      </w:r>
      <w:r w:rsidRPr="00CF7DFA">
        <w:t>писок литературы</w:t>
      </w:r>
      <w:bookmarkEnd w:id="14"/>
    </w:p>
    <w:p w:rsidR="00CF7DFA" w:rsidRPr="00A4682B" w:rsidRDefault="00CF7DFA" w:rsidP="00CF7DFA">
      <w:pPr>
        <w:pStyle w:val="1"/>
      </w:pPr>
      <w:bookmarkStart w:id="15" w:name="_Toc213345032"/>
      <w:r>
        <w:lastRenderedPageBreak/>
        <w:t>П</w:t>
      </w:r>
      <w:r w:rsidRPr="00CF7DFA">
        <w:t>риложения</w:t>
      </w:r>
      <w:bookmarkEnd w:id="15"/>
    </w:p>
    <w:sectPr w:rsidR="00CF7DFA" w:rsidRPr="00A4682B" w:rsidSect="00A4682B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BAA"/>
    <w:multiLevelType w:val="hybridMultilevel"/>
    <w:tmpl w:val="38628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10BA0"/>
    <w:multiLevelType w:val="hybridMultilevel"/>
    <w:tmpl w:val="2E6E8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C6E05"/>
    <w:multiLevelType w:val="hybridMultilevel"/>
    <w:tmpl w:val="2E6E89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464268">
    <w:abstractNumId w:val="0"/>
  </w:num>
  <w:num w:numId="2" w16cid:durableId="1427270293">
    <w:abstractNumId w:val="1"/>
  </w:num>
  <w:num w:numId="3" w16cid:durableId="2044675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attachedTemplate r:id="rId1"/>
  <w:mailMerge>
    <w:mainDocumentType w:val="formLetters"/>
    <w:linkToQuery/>
    <w:dataType w:val="textFile"/>
    <w:query w:val="SELECT * FROM `Лист1$` "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4B"/>
    <w:rsid w:val="000B3B9C"/>
    <w:rsid w:val="000C7719"/>
    <w:rsid w:val="002144B7"/>
    <w:rsid w:val="00240C1A"/>
    <w:rsid w:val="0025457C"/>
    <w:rsid w:val="00321C4A"/>
    <w:rsid w:val="00382A41"/>
    <w:rsid w:val="003C5F7C"/>
    <w:rsid w:val="005365E6"/>
    <w:rsid w:val="00612595"/>
    <w:rsid w:val="00642D7C"/>
    <w:rsid w:val="00653C8E"/>
    <w:rsid w:val="00692B7B"/>
    <w:rsid w:val="006B3791"/>
    <w:rsid w:val="006E3838"/>
    <w:rsid w:val="00956932"/>
    <w:rsid w:val="009E2BAF"/>
    <w:rsid w:val="00A04358"/>
    <w:rsid w:val="00A4682B"/>
    <w:rsid w:val="00A9554B"/>
    <w:rsid w:val="00AC45C1"/>
    <w:rsid w:val="00C257A5"/>
    <w:rsid w:val="00C33D6B"/>
    <w:rsid w:val="00CC560C"/>
    <w:rsid w:val="00CF7DFA"/>
    <w:rsid w:val="00D11EF7"/>
    <w:rsid w:val="00DC1156"/>
    <w:rsid w:val="00EC6464"/>
    <w:rsid w:val="00F2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7EB57"/>
  <w15:chartTrackingRefBased/>
  <w15:docId w15:val="{7D7CD964-8A5B-2A48-A484-84B5A8D3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-текст"/>
    <w:qFormat/>
    <w:rsid w:val="000B3B9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CF7DFA"/>
    <w:pPr>
      <w:keepNext/>
      <w:pageBreakBefore/>
      <w:widowControl w:val="0"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="Times New Roman (Заголовки (сло"/>
      <w:b/>
      <w:caps/>
      <w:sz w:val="36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F7DFA"/>
    <w:pPr>
      <w:keepLines/>
      <w:pageBreakBefore w:val="0"/>
      <w:widowControl/>
      <w:spacing w:before="480"/>
      <w:outlineLvl w:val="1"/>
    </w:pPr>
    <w:rPr>
      <w:caps w:val="0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6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249C1"/>
    <w:pPr>
      <w:ind w:left="720"/>
      <w:contextualSpacing/>
    </w:pPr>
  </w:style>
  <w:style w:type="paragraph" w:customStyle="1" w:styleId="p1">
    <w:name w:val="p1"/>
    <w:basedOn w:val="a"/>
    <w:rsid w:val="000B3B9C"/>
    <w:pPr>
      <w:spacing w:line="240" w:lineRule="auto"/>
    </w:pPr>
    <w:rPr>
      <w:rFonts w:eastAsia="Times New Roman" w:cs="Times New Roman"/>
      <w:color w:val="000000"/>
      <w:sz w:val="21"/>
      <w:szCs w:val="21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F7DFA"/>
    <w:rPr>
      <w:rFonts w:ascii="Times New Roman" w:eastAsiaTheme="majorEastAsia" w:hAnsi="Times New Roman" w:cs="Times New Roman (Заголовки (сло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CF7DFA"/>
    <w:rPr>
      <w:rFonts w:ascii="Times New Roman" w:eastAsiaTheme="majorEastAsia" w:hAnsi="Times New Roman" w:cs="Times New Roman (Заголовки (сло"/>
      <w:b/>
      <w:sz w:val="32"/>
      <w:szCs w:val="26"/>
    </w:rPr>
  </w:style>
  <w:style w:type="paragraph" w:styleId="a5">
    <w:name w:val="Title"/>
    <w:aliases w:val="Заголовок-3"/>
    <w:basedOn w:val="a"/>
    <w:next w:val="a"/>
    <w:link w:val="a6"/>
    <w:uiPriority w:val="10"/>
    <w:qFormat/>
    <w:rsid w:val="00240C1A"/>
    <w:pPr>
      <w:keepNext/>
      <w:keepLines/>
      <w:spacing w:before="480" w:after="240"/>
      <w:contextualSpacing/>
    </w:pPr>
    <w:rPr>
      <w:rFonts w:eastAsiaTheme="majorEastAsia" w:cs="Times New Roman (Заголовки (сло"/>
      <w:b/>
      <w:kern w:val="28"/>
      <w:szCs w:val="56"/>
    </w:rPr>
  </w:style>
  <w:style w:type="character" w:customStyle="1" w:styleId="a6">
    <w:name w:val="Заголовок Знак"/>
    <w:aliases w:val="Заголовок-3 Знак"/>
    <w:basedOn w:val="a0"/>
    <w:link w:val="a5"/>
    <w:uiPriority w:val="10"/>
    <w:rsid w:val="00240C1A"/>
    <w:rPr>
      <w:rFonts w:ascii="Times New Roman" w:eastAsiaTheme="majorEastAsia" w:hAnsi="Times New Roman" w:cs="Times New Roman (Заголовки (сло"/>
      <w:b/>
      <w:kern w:val="28"/>
      <w:sz w:val="28"/>
      <w:szCs w:val="56"/>
    </w:rPr>
  </w:style>
  <w:style w:type="paragraph" w:styleId="a7">
    <w:name w:val="TOC Heading"/>
    <w:basedOn w:val="1"/>
    <w:next w:val="a"/>
    <w:uiPriority w:val="39"/>
    <w:unhideWhenUsed/>
    <w:qFormat/>
    <w:rsid w:val="00CF7DFA"/>
    <w:pPr>
      <w:keepLines/>
      <w:pageBreakBefore w:val="0"/>
      <w:widowControl/>
      <w:spacing w:before="480" w:after="0" w:line="276" w:lineRule="auto"/>
      <w:ind w:firstLine="0"/>
      <w:jc w:val="left"/>
      <w:outlineLvl w:val="9"/>
    </w:pPr>
    <w:rPr>
      <w:rFonts w:asciiTheme="majorHAnsi" w:hAnsiTheme="majorHAnsi" w:cstheme="majorBidi"/>
      <w:bCs/>
      <w:caps w:val="0"/>
      <w:color w:val="2F5496" w:themeColor="accent1" w:themeShade="BF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F7DFA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CF7DFA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character" w:styleId="a8">
    <w:name w:val="Hyperlink"/>
    <w:basedOn w:val="a0"/>
    <w:uiPriority w:val="99"/>
    <w:unhideWhenUsed/>
    <w:rsid w:val="00CF7DFA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CF7DFA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F7DFA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F7DFA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F7DFA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F7DFA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F7DFA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F7DFA"/>
    <w:pPr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winsiller/Documents/Something/Unik/&#1064;&#1072;&#1073;&#1083;&#1086;&#1085;&#1099;%20&#1050;&#1056;&#1050;&#1055;%20&#1051;&#1080;&#1089;&#1090;&#1099;%20&#1079;&#1072;&#1076;&#1072;&#1085;&#1080;&#1103;,%20&#1090;&#1080;&#1090;&#1091;&#1083;&#1100;&#1085;&#1099;&#1080;&#774;%20&#1083;&#1080;&#1089;&#1090;%20&#1080;%20&#1086;&#1090;&#1079;&#1099;&#107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55DF7D-3130-114F-B6F2-D0EE850DB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Шаблоны КРКП Листы задания, титульный лист и отзыва.dotx</Template>
  <TotalTime>47</TotalTime>
  <Pages>12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2</cp:revision>
  <dcterms:created xsi:type="dcterms:W3CDTF">2025-11-06T14:28:00Z</dcterms:created>
  <dcterms:modified xsi:type="dcterms:W3CDTF">2025-11-07T15:05:00Z</dcterms:modified>
</cp:coreProperties>
</file>